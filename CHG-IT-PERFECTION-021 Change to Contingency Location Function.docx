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25863" w14:textId="77777777" w:rsidR="008B2A7B" w:rsidRDefault="008B2A7B" w:rsidP="008B2A7B">
      <w:pPr>
        <w:pStyle w:val="Heading1"/>
      </w:pPr>
      <w:r>
        <w:t>Scope</w:t>
      </w:r>
      <w:r w:rsidR="00BE1770">
        <w:t xml:space="preserve"> of </w:t>
      </w:r>
      <w:r w:rsidR="007D4023">
        <w:t>c</w:t>
      </w:r>
      <w:r w:rsidR="00BE1770">
        <w:t>hange</w:t>
      </w:r>
    </w:p>
    <w:p w14:paraId="7D65AFAB" w14:textId="3E8D04E2" w:rsidR="008B2A7B" w:rsidRPr="00BE1770" w:rsidRDefault="008B2A7B" w:rsidP="008B2A7B">
      <w:r w:rsidRPr="00BE1770">
        <w:rPr>
          <w:b/>
          <w:bCs/>
        </w:rPr>
        <w:t>Affected Systems/Applications:</w:t>
      </w:r>
      <w:r w:rsidRPr="00BE1770">
        <w:t xml:space="preserve"> </w:t>
      </w:r>
      <w:r w:rsidR="006004AC">
        <w:t>Perfection</w:t>
      </w:r>
      <w:r w:rsidR="003505C3">
        <w:t xml:space="preserve">, </w:t>
      </w:r>
      <w:r w:rsidR="00206571">
        <w:t>Perfection</w:t>
      </w:r>
      <w:r w:rsidR="003505C3">
        <w:t xml:space="preserve"> </w:t>
      </w:r>
      <w:r w:rsidR="00206571">
        <w:t>d</w:t>
      </w:r>
      <w:r w:rsidR="003505C3">
        <w:t>atabase</w:t>
      </w:r>
    </w:p>
    <w:p w14:paraId="41112DEE" w14:textId="5C0D6F38" w:rsidR="008B2A7B" w:rsidRPr="00BE1770" w:rsidRDefault="008B2A7B" w:rsidP="008B2A7B">
      <w:r w:rsidRPr="00BE1770">
        <w:rPr>
          <w:b/>
          <w:bCs/>
        </w:rPr>
        <w:t>Affected</w:t>
      </w:r>
      <w:r w:rsidR="007D4023">
        <w:rPr>
          <w:b/>
          <w:bCs/>
        </w:rPr>
        <w:t xml:space="preserve"> NOD</w:t>
      </w:r>
      <w:r w:rsidRPr="00BE1770">
        <w:rPr>
          <w:b/>
          <w:bCs/>
        </w:rPr>
        <w:t xml:space="preserve"> Locations: </w:t>
      </w:r>
      <w:r w:rsidR="003505C3">
        <w:t>All</w:t>
      </w:r>
    </w:p>
    <w:p w14:paraId="4B1BD236" w14:textId="76AE58C1" w:rsidR="008B2A7B" w:rsidRPr="00BE1770" w:rsidRDefault="008B2A7B" w:rsidP="008B2A7B">
      <w:r w:rsidRPr="00BE1770">
        <w:rPr>
          <w:b/>
          <w:bCs/>
        </w:rPr>
        <w:t>Affected Departments:</w:t>
      </w:r>
      <w:r w:rsidRPr="00BE1770">
        <w:t xml:space="preserve"> </w:t>
      </w:r>
      <w:r w:rsidR="003505C3">
        <w:t>Supply Chain, Customer Service</w:t>
      </w:r>
      <w:r w:rsidR="00817ECF">
        <w:t>, eBusiness</w:t>
      </w:r>
    </w:p>
    <w:p w14:paraId="055C37CA" w14:textId="3944765E" w:rsidR="008B2A7B" w:rsidRPr="005A0EA4" w:rsidRDefault="007D4023" w:rsidP="008B2A7B">
      <w:r w:rsidRPr="005A0EA4">
        <w:rPr>
          <w:b/>
          <w:bCs/>
          <w:highlight w:val="yellow"/>
        </w:rPr>
        <w:t>Time/Date of Change</w:t>
      </w:r>
      <w:r w:rsidR="008B2A7B" w:rsidRPr="005A0EA4">
        <w:rPr>
          <w:b/>
          <w:bCs/>
          <w:highlight w:val="yellow"/>
        </w:rPr>
        <w:t xml:space="preserve">: </w:t>
      </w:r>
      <w:r w:rsidR="005A0EA4" w:rsidRPr="005A0EA4">
        <w:rPr>
          <w:highlight w:val="yellow"/>
        </w:rPr>
        <w:t>Wednesday, March 3, 2021 after 5 p.m. Eastern</w:t>
      </w:r>
    </w:p>
    <w:p w14:paraId="3DD4EF83" w14:textId="7CA587C6" w:rsidR="007D4023" w:rsidRDefault="008B2A7B" w:rsidP="008B2A7B">
      <w:r w:rsidRPr="00BE1770">
        <w:rPr>
          <w:b/>
          <w:bCs/>
        </w:rPr>
        <w:t xml:space="preserve">Purpose: </w:t>
      </w:r>
      <w:r w:rsidRPr="00BE1770">
        <w:t xml:space="preserve">To </w:t>
      </w:r>
      <w:r w:rsidR="00BE6E1B">
        <w:t xml:space="preserve">enhance contingency location functionality, </w:t>
      </w:r>
      <w:r w:rsidRPr="00BE1770">
        <w:t xml:space="preserve">National Oak’s IT Department will be </w:t>
      </w:r>
      <w:r w:rsidR="00BE6E1B">
        <w:t>changing</w:t>
      </w:r>
      <w:r w:rsidRPr="00BE1770">
        <w:t xml:space="preserve"> the </w:t>
      </w:r>
      <w:r w:rsidR="00BE6E1B">
        <w:t xml:space="preserve">Perfection </w:t>
      </w:r>
      <w:r w:rsidR="00206571">
        <w:t>s</w:t>
      </w:r>
      <w:r w:rsidR="00BE6E1B">
        <w:t>ystem</w:t>
      </w:r>
      <w:r w:rsidR="007D4023">
        <w:t xml:space="preserve"> to </w:t>
      </w:r>
      <w:r w:rsidR="00BE6E1B">
        <w:t xml:space="preserve">add </w:t>
      </w:r>
      <w:r w:rsidR="00817ECF">
        <w:t>a new field and change messaging. Changes will also be made to</w:t>
      </w:r>
      <w:r w:rsidR="00206571">
        <w:t xml:space="preserve"> the Perfection database </w:t>
      </w:r>
      <w:r w:rsidR="00465A17">
        <w:t>(</w:t>
      </w:r>
      <w:r w:rsidR="00206571">
        <w:t>Rave references</w:t>
      </w:r>
      <w:r w:rsidR="00817ECF">
        <w:t xml:space="preserve"> </w:t>
      </w:r>
      <w:r w:rsidR="00206571">
        <w:t xml:space="preserve">for </w:t>
      </w:r>
      <w:r w:rsidR="00BE6E1B">
        <w:t>ecommerce customer</w:t>
      </w:r>
      <w:r w:rsidR="00206571">
        <w:t xml:space="preserve"> information</w:t>
      </w:r>
      <w:r w:rsidR="00465A17">
        <w:t>) and the BI database</w:t>
      </w:r>
      <w:r w:rsidR="00BE6E1B">
        <w:t>.</w:t>
      </w:r>
    </w:p>
    <w:p w14:paraId="5B4172F3" w14:textId="60B22902" w:rsidR="008B2A7B" w:rsidRPr="00BE1770" w:rsidRDefault="007D4023" w:rsidP="008B2A7B">
      <w:r w:rsidRPr="00E10833">
        <w:rPr>
          <w:b/>
          <w:bCs/>
        </w:rPr>
        <w:t xml:space="preserve">Steps </w:t>
      </w:r>
      <w:r>
        <w:rPr>
          <w:b/>
          <w:bCs/>
        </w:rPr>
        <w:t>users</w:t>
      </w:r>
      <w:r w:rsidRPr="00E10833">
        <w:rPr>
          <w:b/>
          <w:bCs/>
        </w:rPr>
        <w:t xml:space="preserve"> must take to see this change:</w:t>
      </w:r>
      <w:r w:rsidR="005C63AA">
        <w:rPr>
          <w:b/>
          <w:bCs/>
        </w:rPr>
        <w:t xml:space="preserve"> </w:t>
      </w:r>
      <w:r w:rsidR="005C63AA">
        <w:t>There is no downtime associated with this change. Users do not need to take any action.</w:t>
      </w:r>
    </w:p>
    <w:p w14:paraId="78E3B322" w14:textId="0FA2B45F" w:rsidR="00E2433B" w:rsidRDefault="008B2A7B" w:rsidP="00931D35">
      <w:pPr>
        <w:pStyle w:val="Heading1"/>
      </w:pPr>
      <w:r>
        <w:t>Description of change</w:t>
      </w:r>
    </w:p>
    <w:p w14:paraId="33B2C0C2" w14:textId="2CF1153C" w:rsidR="00A80728" w:rsidRDefault="00A80728" w:rsidP="00A80728">
      <w:pPr>
        <w:pStyle w:val="Heading2"/>
      </w:pPr>
      <w:r>
        <w:t>Perfection field change</w:t>
      </w:r>
    </w:p>
    <w:p w14:paraId="5A6FBEE7" w14:textId="51735E46" w:rsidR="004B46D6" w:rsidRDefault="004B46D6" w:rsidP="004B46D6">
      <w:r>
        <w:t xml:space="preserve">Currently, </w:t>
      </w:r>
      <w:r w:rsidR="00A80728">
        <w:t xml:space="preserve">when orders need to be diverted from a warehouse, the Business must request the IT Department change the location’s </w:t>
      </w:r>
      <w:r>
        <w:t>Use Contingency Location flag</w:t>
      </w:r>
      <w:r w:rsidR="00A80728">
        <w:t xml:space="preserve"> - </w:t>
      </w:r>
      <w:r>
        <w:t>10.2.6.2 field 112</w:t>
      </w:r>
      <w:r w:rsidR="00A80728">
        <w:t xml:space="preserve"> –</w:t>
      </w:r>
      <w:r>
        <w:t xml:space="preserve"> </w:t>
      </w:r>
      <w:r w:rsidR="00A80728">
        <w:t xml:space="preserve">to </w:t>
      </w:r>
      <w:r w:rsidR="00A80728" w:rsidRPr="00A80728">
        <w:rPr>
          <w:b/>
          <w:bCs/>
        </w:rPr>
        <w:t>Y</w:t>
      </w:r>
      <w:r w:rsidR="00A80728">
        <w:t xml:space="preserve">. This diverts that location’s customers to </w:t>
      </w:r>
      <w:r>
        <w:t>the</w:t>
      </w:r>
      <w:r w:rsidR="00206571">
        <w:t>ir</w:t>
      </w:r>
      <w:r>
        <w:t xml:space="preserve"> contingency location</w:t>
      </w:r>
      <w:r w:rsidR="00A80728">
        <w:t>s</w:t>
      </w:r>
      <w:r>
        <w:t xml:space="preserve">. </w:t>
      </w:r>
    </w:p>
    <w:p w14:paraId="7B69CACF" w14:textId="5F8E5C26" w:rsidR="00A80728" w:rsidRDefault="00A80728" w:rsidP="00BE1770">
      <w:r>
        <w:rPr>
          <w:noProof/>
        </w:rPr>
        <mc:AlternateContent>
          <mc:Choice Requires="wpg">
            <w:drawing>
              <wp:anchor distT="0" distB="0" distL="114300" distR="114300" simplePos="0" relativeHeight="251660288" behindDoc="1" locked="0" layoutInCell="1" allowOverlap="1" wp14:anchorId="41FABDE3" wp14:editId="08CEBA9F">
                <wp:simplePos x="0" y="0"/>
                <wp:positionH relativeFrom="column">
                  <wp:posOffset>2265293</wp:posOffset>
                </wp:positionH>
                <wp:positionV relativeFrom="paragraph">
                  <wp:posOffset>23219</wp:posOffset>
                </wp:positionV>
                <wp:extent cx="4572000" cy="2441448"/>
                <wp:effectExtent l="19050" t="19050" r="19050" b="16510"/>
                <wp:wrapTight wrapText="left">
                  <wp:wrapPolygon edited="0">
                    <wp:start x="-90" y="-169"/>
                    <wp:lineTo x="-90" y="21578"/>
                    <wp:lineTo x="21600" y="21578"/>
                    <wp:lineTo x="21600" y="-169"/>
                    <wp:lineTo x="-90" y="-169"/>
                  </wp:wrapPolygon>
                </wp:wrapTight>
                <wp:docPr id="4" name="Group 4"/>
                <wp:cNvGraphicFramePr/>
                <a:graphic xmlns:a="http://schemas.openxmlformats.org/drawingml/2006/main">
                  <a:graphicData uri="http://schemas.microsoft.com/office/word/2010/wordprocessingGroup">
                    <wpg:wgp>
                      <wpg:cNvGrpSpPr/>
                      <wpg:grpSpPr>
                        <a:xfrm>
                          <a:off x="0" y="0"/>
                          <a:ext cx="4572000" cy="2441448"/>
                          <a:chOff x="0" y="0"/>
                          <a:chExt cx="4570730" cy="2438400"/>
                        </a:xfrm>
                      </wpg:grpSpPr>
                      <pic:pic xmlns:pic="http://schemas.openxmlformats.org/drawingml/2006/picture">
                        <pic:nvPicPr>
                          <pic:cNvPr id="1" name="Picture 1"/>
                          <pic:cNvPicPr>
                            <a:picLocks noChangeAspect="1"/>
                          </pic:cNvPicPr>
                        </pic:nvPicPr>
                        <pic:blipFill>
                          <a:blip r:embed="rId9"/>
                          <a:stretch>
                            <a:fillRect/>
                          </a:stretch>
                        </pic:blipFill>
                        <pic:spPr>
                          <a:xfrm>
                            <a:off x="0" y="0"/>
                            <a:ext cx="4570730" cy="2438400"/>
                          </a:xfrm>
                          <a:prstGeom prst="rect">
                            <a:avLst/>
                          </a:prstGeom>
                          <a:ln w="12700">
                            <a:solidFill>
                              <a:schemeClr val="tx1"/>
                            </a:solidFill>
                          </a:ln>
                        </pic:spPr>
                      </pic:pic>
                      <wps:wsp>
                        <wps:cNvPr id="2" name="Rectangle 2"/>
                        <wps:cNvSpPr/>
                        <wps:spPr>
                          <a:xfrm>
                            <a:off x="2129294" y="459519"/>
                            <a:ext cx="1971923" cy="198783"/>
                          </a:xfrm>
                          <a:prstGeom prst="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69050" y="1214893"/>
                            <a:ext cx="1916265" cy="239864"/>
                          </a:xfrm>
                          <a:prstGeom prst="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C19962" id="Group 4" o:spid="_x0000_s1026" style="position:absolute;margin-left:178.35pt;margin-top:1.85pt;width:5in;height:192.25pt;z-index:-251656192;mso-width-relative:margin;mso-height-relative:margin" coordsize="45707,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07;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" stroked="t" strokecolor="black [3213]" strokeweight="1pt">
                  <v:imagedata r:id="rId10" o:title=""/>
                  <v:path arrowok="t"/>
                </v:shape>
                <v:rect id="Rectangle 2" o:spid="_x0000_s1028" style="position:absolute;left:21292;top:4595;width:19720;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" filled="f" strokecolor="red" strokeweight="2.25pt">
                  <v:shadow on="t" color="black" opacity="26214f" origin="-.5,-.5" offset=".74836mm,.74836mm"/>
                </v:rect>
                <v:rect id="Rectangle 3" o:spid="_x0000_s1029" style="position:absolute;left:21690;top:12148;width:19163;height:2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" filled="f" strokecolor="red" strokeweight="2.25pt">
                  <v:shadow on="t" color="black" opacity="26214f" origin="-.5,-.5" offset=".74836mm,.74836mm"/>
                </v:rect>
                <w10:wrap type="tight" side="left"/>
              </v:group>
            </w:pict>
          </mc:Fallback>
        </mc:AlternateContent>
      </w:r>
      <w:proofErr w:type="gramStart"/>
      <w:r w:rsidR="005C63AA">
        <w:t>In order to</w:t>
      </w:r>
      <w:proofErr w:type="gramEnd"/>
      <w:r w:rsidR="005C63AA">
        <w:t xml:space="preserve"> support multiple scenarios when </w:t>
      </w:r>
      <w:r>
        <w:t xml:space="preserve">a small group of </w:t>
      </w:r>
      <w:r w:rsidR="005C63AA">
        <w:t xml:space="preserve">customers need to </w:t>
      </w:r>
      <w:r>
        <w:t>be diverted to their contingency location and to allow the Business to make that change</w:t>
      </w:r>
      <w:r w:rsidR="002C4D1E">
        <w:t xml:space="preserve">, </w:t>
      </w:r>
      <w:r w:rsidR="004A334B">
        <w:t xml:space="preserve">a new field is being added to </w:t>
      </w:r>
      <w:r w:rsidR="00AA0E7B" w:rsidRPr="00A80728">
        <w:rPr>
          <w:b/>
          <w:bCs/>
        </w:rPr>
        <w:t>Customer Entry 6.1.1</w:t>
      </w:r>
      <w:r w:rsidR="00AA0E7B">
        <w:t xml:space="preserve">. </w:t>
      </w:r>
      <w:r w:rsidR="009059A6">
        <w:t xml:space="preserve">The new field </w:t>
      </w:r>
      <w:r w:rsidR="004B46D6">
        <w:t xml:space="preserve">is </w:t>
      </w:r>
      <w:r w:rsidR="00AA0E7B" w:rsidRPr="00A80728">
        <w:rPr>
          <w:b/>
          <w:bCs/>
        </w:rPr>
        <w:t>106 Use Contingency Loc</w:t>
      </w:r>
      <w:r w:rsidR="009059A6">
        <w:t>.</w:t>
      </w:r>
      <w:r w:rsidR="004B46D6">
        <w:t xml:space="preserve"> </w:t>
      </w:r>
    </w:p>
    <w:p w14:paraId="7371FACA" w14:textId="007616ED" w:rsidR="004605C7" w:rsidRDefault="004605C7" w:rsidP="00BE1770">
      <w:r>
        <w:t>When field 106 is empty, the customer defaults to the</w:t>
      </w:r>
      <w:r w:rsidR="0071425A">
        <w:t xml:space="preserve"> location’s Contingency Location field at 10.2.6.2 field 112</w:t>
      </w:r>
      <w:r>
        <w:t>.</w:t>
      </w:r>
      <w:r w:rsidRPr="00A80728">
        <w:rPr>
          <w:noProof/>
        </w:rPr>
        <w:t xml:space="preserve"> </w:t>
      </w:r>
    </w:p>
    <w:p w14:paraId="381B16D3" w14:textId="0C375976" w:rsidR="00A80728" w:rsidRDefault="004B46D6" w:rsidP="00BE1770">
      <w:r>
        <w:t>When</w:t>
      </w:r>
      <w:r w:rsidR="004605C7">
        <w:t xml:space="preserve"> field 106 is</w:t>
      </w:r>
      <w:r>
        <w:t xml:space="preserve"> set</w:t>
      </w:r>
      <w:r w:rsidR="009059A6">
        <w:t xml:space="preserve"> to </w:t>
      </w:r>
      <w:r w:rsidR="009059A6" w:rsidRPr="00A80728">
        <w:rPr>
          <w:b/>
          <w:bCs/>
        </w:rPr>
        <w:t>Y</w:t>
      </w:r>
      <w:r>
        <w:t>,</w:t>
      </w:r>
      <w:r w:rsidR="009059A6">
        <w:t xml:space="preserve"> </w:t>
      </w:r>
      <w:r w:rsidR="00A80728">
        <w:t xml:space="preserve">the </w:t>
      </w:r>
      <w:r w:rsidR="009059A6">
        <w:t>customer’s orders</w:t>
      </w:r>
      <w:r>
        <w:t xml:space="preserve"> will</w:t>
      </w:r>
      <w:r w:rsidR="009059A6">
        <w:t xml:space="preserve"> divert to the contingency location</w:t>
      </w:r>
      <w:r>
        <w:t xml:space="preserve"> specified in </w:t>
      </w:r>
      <w:r w:rsidRPr="00A80728">
        <w:rPr>
          <w:b/>
          <w:bCs/>
        </w:rPr>
        <w:t>field 103</w:t>
      </w:r>
      <w:r w:rsidR="009059A6">
        <w:t xml:space="preserve">. </w:t>
      </w:r>
    </w:p>
    <w:p w14:paraId="426FB22C" w14:textId="4B89C293" w:rsidR="004605C7" w:rsidRDefault="004605C7" w:rsidP="00BE1770">
      <w:r>
        <w:t>If field 103 is blank, customer’s orders will default to their regular servicing location.</w:t>
      </w:r>
    </w:p>
    <w:p w14:paraId="746F117A" w14:textId="439CE2B9" w:rsidR="009059A6" w:rsidRDefault="00A80728" w:rsidP="004475AA">
      <w:pPr>
        <w:pStyle w:val="Heading2"/>
      </w:pPr>
      <w:r>
        <w:lastRenderedPageBreak/>
        <w:t>Perfection messaging change</w:t>
      </w:r>
    </w:p>
    <w:p w14:paraId="32F41F2E" w14:textId="74B2AAF2" w:rsidR="00D83FCD" w:rsidRDefault="00531EDF" w:rsidP="00D83FCD">
      <w:r>
        <w:rPr>
          <w:noProof/>
        </w:rPr>
        <mc:AlternateContent>
          <mc:Choice Requires="wpg">
            <w:drawing>
              <wp:anchor distT="0" distB="0" distL="114300" distR="114300" simplePos="0" relativeHeight="251664384" behindDoc="1" locked="0" layoutInCell="1" allowOverlap="1" wp14:anchorId="387EA0F2" wp14:editId="3C417600">
                <wp:simplePos x="0" y="0"/>
                <wp:positionH relativeFrom="margin">
                  <wp:posOffset>2625306</wp:posOffset>
                </wp:positionH>
                <wp:positionV relativeFrom="paragraph">
                  <wp:posOffset>52525</wp:posOffset>
                </wp:positionV>
                <wp:extent cx="4242816" cy="2276856"/>
                <wp:effectExtent l="38100" t="19050" r="24765" b="28575"/>
                <wp:wrapTight wrapText="left">
                  <wp:wrapPolygon edited="0">
                    <wp:start x="-194" y="-181"/>
                    <wp:lineTo x="-194" y="21690"/>
                    <wp:lineTo x="21629" y="21690"/>
                    <wp:lineTo x="21629" y="-181"/>
                    <wp:lineTo x="-194" y="-181"/>
                  </wp:wrapPolygon>
                </wp:wrapTight>
                <wp:docPr id="7" name="Group 7"/>
                <wp:cNvGraphicFramePr/>
                <a:graphic xmlns:a="http://schemas.openxmlformats.org/drawingml/2006/main">
                  <a:graphicData uri="http://schemas.microsoft.com/office/word/2010/wordprocessingGroup">
                    <wpg:wgp>
                      <wpg:cNvGrpSpPr/>
                      <wpg:grpSpPr>
                        <a:xfrm>
                          <a:off x="0" y="0"/>
                          <a:ext cx="4242816" cy="2276856"/>
                          <a:chOff x="0" y="0"/>
                          <a:chExt cx="4238793" cy="2279015"/>
                        </a:xfrm>
                      </wpg:grpSpPr>
                      <pic:pic xmlns:pic="http://schemas.openxmlformats.org/drawingml/2006/picture">
                        <pic:nvPicPr>
                          <pic:cNvPr id="5" name="Picture 5"/>
                          <pic:cNvPicPr>
                            <a:picLocks noChangeAspect="1"/>
                          </pic:cNvPicPr>
                        </pic:nvPicPr>
                        <pic:blipFill>
                          <a:blip r:embed="rId11"/>
                          <a:stretch>
                            <a:fillRect/>
                          </a:stretch>
                        </pic:blipFill>
                        <pic:spPr>
                          <a:xfrm>
                            <a:off x="20488" y="0"/>
                            <a:ext cx="4218305" cy="2279015"/>
                          </a:xfrm>
                          <a:prstGeom prst="rect">
                            <a:avLst/>
                          </a:prstGeom>
                          <a:ln w="12700">
                            <a:solidFill>
                              <a:schemeClr val="tx1"/>
                            </a:solidFill>
                          </a:ln>
                        </pic:spPr>
                      </pic:pic>
                      <wps:wsp>
                        <wps:cNvPr id="6" name="Rectangle 6"/>
                        <wps:cNvSpPr/>
                        <wps:spPr>
                          <a:xfrm>
                            <a:off x="0" y="1463255"/>
                            <a:ext cx="3881887" cy="227522"/>
                          </a:xfrm>
                          <a:prstGeom prst="rect">
                            <a:avLst/>
                          </a:prstGeom>
                          <a:noFill/>
                          <a:ln w="28575">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584CF8" id="Group 7" o:spid="_x0000_s1026" style="position:absolute;margin-left:206.7pt;margin-top:4.15pt;width:334.1pt;height:179.3pt;z-index:-251652096;mso-position-horizontal-relative:margin;mso-width-relative:margin;mso-height-relative:margin" coordsize="42387,22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">
                <v:shape id="Picture 5" o:spid="_x0000_s1027" type="#_x0000_t75" style="position:absolute;left:204;width:42183;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" stroked="t" strokecolor="black [3213]" strokeweight="1pt">
                  <v:imagedata r:id="rId12" o:title=""/>
                  <v:path arrowok="t"/>
                </v:shape>
                <v:rect id="Rectangle 6" o:spid="_x0000_s1028" style="position:absolute;top:14632;width:38818;height:2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" filled="f" strokecolor="red" strokeweight="2.25pt">
                  <v:shadow on="t" color="black" opacity="26214f" origin="-.5,-.5" offset=".74836mm,.74836mm"/>
                </v:rect>
                <w10:wrap type="tight" side="left" anchorx="margin"/>
              </v:group>
            </w:pict>
          </mc:Fallback>
        </mc:AlternateContent>
      </w:r>
      <w:r w:rsidR="00FC69EF">
        <w:t xml:space="preserve">When the customer has been diverted to their contingency location, any orders started in a different location will prompt the CSR that the order location and contingency location do not match. </w:t>
      </w:r>
    </w:p>
    <w:p w14:paraId="25C0636F" w14:textId="6D35089D" w:rsidR="00FC69EF" w:rsidRDefault="00FC69EF" w:rsidP="00D83FCD"/>
    <w:p w14:paraId="26985C35" w14:textId="61E4E62E" w:rsidR="00FC69EF" w:rsidRDefault="00FC69EF" w:rsidP="00D83FCD"/>
    <w:p w14:paraId="255F4B0E" w14:textId="0554FAA8" w:rsidR="00FC69EF" w:rsidRDefault="00FC69EF" w:rsidP="00D83FCD"/>
    <w:p w14:paraId="2820B282" w14:textId="096CF6E7" w:rsidR="00531EDF" w:rsidRDefault="00531EDF" w:rsidP="00D83FCD"/>
    <w:p w14:paraId="3448AEF2" w14:textId="77777777" w:rsidR="00531EDF" w:rsidRDefault="00531EDF" w:rsidP="00D83FCD"/>
    <w:p w14:paraId="49DE7AC4" w14:textId="77777777" w:rsidR="00FC69EF" w:rsidRDefault="00FC69EF" w:rsidP="00D83FCD"/>
    <w:p w14:paraId="2E7AEEAA" w14:textId="77777777" w:rsidR="00DD435E" w:rsidRDefault="00DD435E" w:rsidP="00DD435E">
      <w:pPr>
        <w:pStyle w:val="Heading2"/>
      </w:pPr>
      <w:r>
        <w:t>Perfection database changes</w:t>
      </w:r>
    </w:p>
    <w:p w14:paraId="6EC54A19" w14:textId="77777777" w:rsidR="00465A17" w:rsidRDefault="00DD435E" w:rsidP="00465A17">
      <w:r>
        <w:t>When an ecommerce customer is diverted to their contingency location, calls for “Customer Info” will return the customer's contingency location.  Calls for “Quantity on Hand by Customer” will hide the customer’s primary warehouse inventory.</w:t>
      </w:r>
    </w:p>
    <w:p w14:paraId="77248C36" w14:textId="30EC27F2" w:rsidR="00DD435E" w:rsidRDefault="00DD435E" w:rsidP="00465A17">
      <w:r>
        <w:t xml:space="preserve">The </w:t>
      </w:r>
      <w:r w:rsidRPr="007E0A60">
        <w:rPr>
          <w:rFonts w:ascii="Segoe UI" w:eastAsia="Times New Roman" w:hAnsi="Segoe UI" w:cs="Segoe UI"/>
          <w:color w:val="000000"/>
          <w:sz w:val="21"/>
          <w:szCs w:val="21"/>
        </w:rPr>
        <w:t>following database procedures</w:t>
      </w:r>
      <w:r>
        <w:t xml:space="preserve"> will no longer be used and will be deleted:</w:t>
      </w:r>
    </w:p>
    <w:p w14:paraId="5023FACA" w14:textId="77777777" w:rsidR="00DD435E" w:rsidRDefault="00DD435E" w:rsidP="00DD435E">
      <w:pPr>
        <w:numPr>
          <w:ilvl w:val="0"/>
          <w:numId w:val="27"/>
        </w:numPr>
        <w:spacing w:after="100" w:afterAutospacing="1" w:line="240" w:lineRule="auto"/>
        <w:rPr>
          <w:rFonts w:ascii="Segoe UI" w:eastAsia="Times New Roman" w:hAnsi="Segoe UI" w:cs="Segoe UI"/>
          <w:color w:val="000000"/>
          <w:sz w:val="21"/>
          <w:szCs w:val="21"/>
        </w:rPr>
      </w:pPr>
      <w:proofErr w:type="spellStart"/>
      <w:r>
        <w:rPr>
          <w:rFonts w:ascii="Segoe UI" w:eastAsia="Times New Roman" w:hAnsi="Segoe UI" w:cs="Segoe UI"/>
          <w:color w:val="000000"/>
          <w:sz w:val="21"/>
          <w:szCs w:val="21"/>
        </w:rPr>
        <w:t>sp_nod_ecommerce_qohforpart</w:t>
      </w:r>
      <w:proofErr w:type="spellEnd"/>
    </w:p>
    <w:p w14:paraId="0F58E4F0" w14:textId="48E97440" w:rsidR="00DD435E" w:rsidRDefault="00DD435E" w:rsidP="00DD435E">
      <w:pPr>
        <w:numPr>
          <w:ilvl w:val="0"/>
          <w:numId w:val="27"/>
        </w:numPr>
        <w:spacing w:before="100" w:beforeAutospacing="1" w:after="100" w:afterAutospacing="1" w:line="240" w:lineRule="auto"/>
        <w:rPr>
          <w:rFonts w:ascii="Segoe UI" w:eastAsia="Times New Roman" w:hAnsi="Segoe UI" w:cs="Segoe UI"/>
          <w:color w:val="000000"/>
          <w:sz w:val="21"/>
          <w:szCs w:val="21"/>
        </w:rPr>
      </w:pPr>
      <w:proofErr w:type="spellStart"/>
      <w:r>
        <w:rPr>
          <w:rFonts w:ascii="Segoe UI" w:eastAsia="Times New Roman" w:hAnsi="Segoe UI" w:cs="Segoe UI"/>
          <w:color w:val="000000"/>
          <w:sz w:val="21"/>
          <w:szCs w:val="21"/>
        </w:rPr>
        <w:t>sp_nod_ecommerce_qohforpartextendedinfo</w:t>
      </w:r>
      <w:proofErr w:type="spellEnd"/>
    </w:p>
    <w:p w14:paraId="3F1DA9B2" w14:textId="655DF812" w:rsidR="00465A17" w:rsidRDefault="00465A17" w:rsidP="00465A17">
      <w:pPr>
        <w:pStyle w:val="Heading2"/>
      </w:pPr>
      <w:r w:rsidRPr="00465A17">
        <w:t>BI database changes</w:t>
      </w:r>
    </w:p>
    <w:p w14:paraId="6102BDA1" w14:textId="53AD460F" w:rsidR="00465A17" w:rsidRPr="007E0A60" w:rsidRDefault="00465A17" w:rsidP="00465A17">
      <w:pPr>
        <w:rPr>
          <w:rFonts w:ascii="Segoe UI" w:eastAsia="Times New Roman" w:hAnsi="Segoe UI" w:cs="Segoe UI"/>
          <w:color w:val="000000"/>
          <w:sz w:val="21"/>
          <w:szCs w:val="21"/>
        </w:rPr>
      </w:pPr>
      <w:r w:rsidRPr="007E0A60">
        <w:rPr>
          <w:rFonts w:ascii="Segoe UI" w:eastAsia="Times New Roman" w:hAnsi="Segoe UI" w:cs="Segoe UI"/>
          <w:color w:val="000000"/>
          <w:sz w:val="21"/>
          <w:szCs w:val="21"/>
        </w:rPr>
        <w:t>Two fields have been added to the Customers</w:t>
      </w:r>
      <w:r w:rsidR="007E0A60" w:rsidRPr="007E0A60">
        <w:rPr>
          <w:rFonts w:ascii="Segoe UI" w:eastAsia="Times New Roman" w:hAnsi="Segoe UI" w:cs="Segoe UI"/>
          <w:color w:val="000000"/>
          <w:sz w:val="21"/>
          <w:szCs w:val="21"/>
        </w:rPr>
        <w:t xml:space="preserve"> table</w:t>
      </w:r>
      <w:r w:rsidR="007E0A60">
        <w:rPr>
          <w:rFonts w:ascii="Segoe UI" w:eastAsia="Times New Roman" w:hAnsi="Segoe UI" w:cs="Segoe UI"/>
          <w:color w:val="000000"/>
          <w:sz w:val="21"/>
          <w:szCs w:val="21"/>
        </w:rPr>
        <w:t xml:space="preserve">: </w:t>
      </w:r>
    </w:p>
    <w:p w14:paraId="1A7EDD64" w14:textId="77777777" w:rsidR="007E0A60" w:rsidRPr="007E0A60" w:rsidRDefault="007E0A60" w:rsidP="007E0A60">
      <w:pPr>
        <w:numPr>
          <w:ilvl w:val="0"/>
          <w:numId w:val="27"/>
        </w:numPr>
        <w:spacing w:after="100" w:afterAutospacing="1" w:line="240" w:lineRule="auto"/>
        <w:rPr>
          <w:rFonts w:ascii="Segoe UI" w:eastAsia="Times New Roman" w:hAnsi="Segoe UI" w:cs="Segoe UI"/>
          <w:color w:val="000000"/>
          <w:sz w:val="21"/>
          <w:szCs w:val="21"/>
        </w:rPr>
      </w:pPr>
      <w:proofErr w:type="spellStart"/>
      <w:r w:rsidRPr="007E0A60">
        <w:rPr>
          <w:rFonts w:ascii="Segoe UI" w:eastAsia="Times New Roman" w:hAnsi="Segoe UI" w:cs="Segoe UI"/>
          <w:color w:val="000000"/>
          <w:sz w:val="21"/>
          <w:szCs w:val="21"/>
        </w:rPr>
        <w:t>ContingencyWarehouse_ID</w:t>
      </w:r>
      <w:proofErr w:type="spellEnd"/>
    </w:p>
    <w:p w14:paraId="28539F30" w14:textId="39659513" w:rsidR="00465A17" w:rsidRPr="007E0A60" w:rsidRDefault="007E0A60" w:rsidP="00FB014B">
      <w:pPr>
        <w:numPr>
          <w:ilvl w:val="0"/>
          <w:numId w:val="27"/>
        </w:numPr>
        <w:spacing w:after="100" w:afterAutospacing="1" w:line="240" w:lineRule="auto"/>
      </w:pPr>
      <w:proofErr w:type="spellStart"/>
      <w:r w:rsidRPr="007E0A60">
        <w:rPr>
          <w:rFonts w:ascii="Segoe UI" w:eastAsia="Times New Roman" w:hAnsi="Segoe UI" w:cs="Segoe UI"/>
          <w:color w:val="000000"/>
          <w:sz w:val="21"/>
          <w:szCs w:val="21"/>
        </w:rPr>
        <w:t>UseContingencyWarehouseFlag</w:t>
      </w:r>
      <w:proofErr w:type="spellEnd"/>
    </w:p>
    <w:p w14:paraId="0914DBC3" w14:textId="79E18411" w:rsidR="007E0A60" w:rsidRPr="00465A17" w:rsidRDefault="007E0A60" w:rsidP="007E0A60">
      <w:pPr>
        <w:spacing w:after="100" w:afterAutospacing="1" w:line="240" w:lineRule="auto"/>
      </w:pPr>
      <w:r>
        <w:rPr>
          <w:rFonts w:ascii="Segoe UI" w:eastAsia="Times New Roman" w:hAnsi="Segoe UI" w:cs="Segoe UI"/>
          <w:color w:val="000000"/>
          <w:sz w:val="21"/>
          <w:szCs w:val="21"/>
        </w:rPr>
        <w:t xml:space="preserve">The source for these fields </w:t>
      </w:r>
      <w:proofErr w:type="gramStart"/>
      <w:r w:rsidR="00E95BB2">
        <w:rPr>
          <w:rFonts w:ascii="Segoe UI" w:eastAsia="Times New Roman" w:hAnsi="Segoe UI" w:cs="Segoe UI"/>
          <w:color w:val="000000"/>
          <w:sz w:val="21"/>
          <w:szCs w:val="21"/>
        </w:rPr>
        <w:t>are</w:t>
      </w:r>
      <w:proofErr w:type="gramEnd"/>
      <w:r w:rsidR="00E95BB2">
        <w:rPr>
          <w:rFonts w:ascii="Segoe UI" w:eastAsia="Times New Roman" w:hAnsi="Segoe UI" w:cs="Segoe UI"/>
          <w:color w:val="000000"/>
          <w:sz w:val="21"/>
          <w:szCs w:val="21"/>
        </w:rPr>
        <w:t xml:space="preserve"> detailed in the BI data table </w:t>
      </w:r>
      <w:proofErr w:type="spellStart"/>
      <w:r w:rsidR="00E95BB2">
        <w:rPr>
          <w:rFonts w:ascii="Segoe UI" w:eastAsia="Times New Roman" w:hAnsi="Segoe UI" w:cs="Segoe UI"/>
          <w:color w:val="000000"/>
          <w:sz w:val="21"/>
          <w:szCs w:val="21"/>
        </w:rPr>
        <w:t>P</w:t>
      </w:r>
      <w:r w:rsidR="00E95BB2" w:rsidRPr="00E95BB2">
        <w:rPr>
          <w:rFonts w:ascii="Segoe UI" w:eastAsia="Times New Roman" w:hAnsi="Segoe UI" w:cs="Segoe UI"/>
          <w:color w:val="000000"/>
          <w:sz w:val="21"/>
          <w:szCs w:val="21"/>
        </w:rPr>
        <w:t>erfection</w:t>
      </w:r>
      <w:r w:rsidR="00E95BB2">
        <w:rPr>
          <w:rFonts w:ascii="Segoe UI" w:eastAsia="Times New Roman" w:hAnsi="Segoe UI" w:cs="Segoe UI"/>
          <w:color w:val="000000"/>
          <w:sz w:val="21"/>
          <w:szCs w:val="21"/>
        </w:rPr>
        <w:t>XR</w:t>
      </w:r>
      <w:r w:rsidR="00E95BB2" w:rsidRPr="00E95BB2">
        <w:rPr>
          <w:rFonts w:ascii="Segoe UI" w:eastAsia="Times New Roman" w:hAnsi="Segoe UI" w:cs="Segoe UI"/>
          <w:color w:val="000000"/>
          <w:sz w:val="21"/>
          <w:szCs w:val="21"/>
        </w:rPr>
        <w:t>efs</w:t>
      </w:r>
      <w:proofErr w:type="spellEnd"/>
      <w:r w:rsidR="00E95BB2">
        <w:rPr>
          <w:rFonts w:ascii="Segoe UI" w:eastAsia="Times New Roman" w:hAnsi="Segoe UI" w:cs="Segoe UI"/>
          <w:color w:val="000000"/>
          <w:sz w:val="21"/>
          <w:szCs w:val="21"/>
        </w:rPr>
        <w:t xml:space="preserve">.  Customer Load Map info is detailed in </w:t>
      </w:r>
      <w:proofErr w:type="spellStart"/>
      <w:r w:rsidR="00E95BB2" w:rsidRPr="00E95BB2">
        <w:rPr>
          <w:rFonts w:ascii="Segoe UI" w:eastAsia="Times New Roman" w:hAnsi="Segoe UI" w:cs="Segoe UI"/>
          <w:color w:val="000000"/>
          <w:sz w:val="21"/>
          <w:szCs w:val="21"/>
        </w:rPr>
        <w:t>vw</w:t>
      </w:r>
      <w:r w:rsidR="00E95BB2">
        <w:rPr>
          <w:rFonts w:ascii="Segoe UI" w:eastAsia="Times New Roman" w:hAnsi="Segoe UI" w:cs="Segoe UI"/>
          <w:color w:val="000000"/>
          <w:sz w:val="21"/>
          <w:szCs w:val="21"/>
        </w:rPr>
        <w:t>C</w:t>
      </w:r>
      <w:r w:rsidR="00E95BB2" w:rsidRPr="00E95BB2">
        <w:rPr>
          <w:rFonts w:ascii="Segoe UI" w:eastAsia="Times New Roman" w:hAnsi="Segoe UI" w:cs="Segoe UI"/>
          <w:color w:val="000000"/>
          <w:sz w:val="21"/>
          <w:szCs w:val="21"/>
        </w:rPr>
        <w:t>ustomer</w:t>
      </w:r>
      <w:r w:rsidR="00E95BB2">
        <w:rPr>
          <w:rFonts w:ascii="Segoe UI" w:eastAsia="Times New Roman" w:hAnsi="Segoe UI" w:cs="Segoe UI"/>
          <w:color w:val="000000"/>
          <w:sz w:val="21"/>
          <w:szCs w:val="21"/>
        </w:rPr>
        <w:t>L</w:t>
      </w:r>
      <w:r w:rsidR="00E95BB2" w:rsidRPr="00E95BB2">
        <w:rPr>
          <w:rFonts w:ascii="Segoe UI" w:eastAsia="Times New Roman" w:hAnsi="Segoe UI" w:cs="Segoe UI"/>
          <w:color w:val="000000"/>
          <w:sz w:val="21"/>
          <w:szCs w:val="21"/>
        </w:rPr>
        <w:t>oad</w:t>
      </w:r>
      <w:r w:rsidR="00E95BB2">
        <w:rPr>
          <w:rFonts w:ascii="Segoe UI" w:eastAsia="Times New Roman" w:hAnsi="Segoe UI" w:cs="Segoe UI"/>
          <w:color w:val="000000"/>
          <w:sz w:val="21"/>
          <w:szCs w:val="21"/>
        </w:rPr>
        <w:t>T</w:t>
      </w:r>
      <w:r w:rsidR="00E95BB2" w:rsidRPr="00E95BB2">
        <w:rPr>
          <w:rFonts w:ascii="Segoe UI" w:eastAsia="Times New Roman" w:hAnsi="Segoe UI" w:cs="Segoe UI"/>
          <w:color w:val="000000"/>
          <w:sz w:val="21"/>
          <w:szCs w:val="21"/>
        </w:rPr>
        <w:t>emplate</w:t>
      </w:r>
      <w:r w:rsidR="00E95BB2">
        <w:rPr>
          <w:rFonts w:ascii="Segoe UI" w:eastAsia="Times New Roman" w:hAnsi="Segoe UI" w:cs="Segoe UI"/>
          <w:color w:val="000000"/>
          <w:sz w:val="21"/>
          <w:szCs w:val="21"/>
        </w:rPr>
        <w:t>XR</w:t>
      </w:r>
      <w:r w:rsidR="00E95BB2" w:rsidRPr="00E95BB2">
        <w:rPr>
          <w:rFonts w:ascii="Segoe UI" w:eastAsia="Times New Roman" w:hAnsi="Segoe UI" w:cs="Segoe UI"/>
          <w:color w:val="000000"/>
          <w:sz w:val="21"/>
          <w:szCs w:val="21"/>
        </w:rPr>
        <w:t>efs</w:t>
      </w:r>
      <w:proofErr w:type="spellEnd"/>
      <w:r w:rsidR="00E95BB2">
        <w:rPr>
          <w:rFonts w:ascii="Segoe UI" w:eastAsia="Times New Roman" w:hAnsi="Segoe UI" w:cs="Segoe UI"/>
          <w:color w:val="000000"/>
          <w:sz w:val="21"/>
          <w:szCs w:val="21"/>
        </w:rPr>
        <w:t xml:space="preserve">.  </w:t>
      </w:r>
    </w:p>
    <w:p w14:paraId="5A5CEFA4" w14:textId="77777777" w:rsidR="001B5661" w:rsidRDefault="00697F0B" w:rsidP="00931D35">
      <w:pPr>
        <w:pStyle w:val="Heading1"/>
      </w:pPr>
      <w:r>
        <w:t>Reference Material</w:t>
      </w:r>
    </w:p>
    <w:p w14:paraId="15F779E7" w14:textId="77777777" w:rsidR="00B12F63" w:rsidRDefault="00B12F63" w:rsidP="00B12F63">
      <w:pPr>
        <w:pStyle w:val="Heading2"/>
      </w:pPr>
      <w:r>
        <w:t>Rel</w:t>
      </w:r>
      <w:r w:rsidR="00766A15">
        <w:t xml:space="preserve">ated </w:t>
      </w:r>
      <w:r w:rsidR="00221D43">
        <w:t>Documentation</w:t>
      </w:r>
    </w:p>
    <w:p w14:paraId="520C5A19" w14:textId="7289B3C1" w:rsidR="007579BE" w:rsidRPr="004605C7" w:rsidRDefault="004605C7" w:rsidP="00034532">
      <w:r w:rsidRPr="004605C7">
        <w:t>SOP-EXE-003-C Order Diversion</w:t>
      </w:r>
    </w:p>
    <w:p w14:paraId="3EE9605A" w14:textId="77777777" w:rsidR="001B5661" w:rsidRDefault="001B5661"/>
    <w:sectPr w:rsidR="001B5661" w:rsidSect="0003037B">
      <w:headerReference w:type="default" r:id="rId13"/>
      <w:foot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260BC" w14:textId="77777777" w:rsidR="006004AC" w:rsidRDefault="006004AC" w:rsidP="0003037B">
      <w:pPr>
        <w:spacing w:after="0" w:line="240" w:lineRule="auto"/>
      </w:pPr>
      <w:r>
        <w:separator/>
      </w:r>
    </w:p>
  </w:endnote>
  <w:endnote w:type="continuationSeparator" w:id="0">
    <w:p w14:paraId="1EB556C6" w14:textId="77777777" w:rsidR="006004AC" w:rsidRDefault="006004AC" w:rsidP="0003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DF8CA" w14:textId="77777777" w:rsidR="008A613E" w:rsidRDefault="008A613E">
    <w:pPr>
      <w:pStyle w:val="Footer"/>
    </w:pPr>
  </w:p>
  <w:tbl>
    <w:tblPr>
      <w:tblStyle w:val="TableGrid"/>
      <w:tblW w:w="0" w:type="auto"/>
      <w:tblLook w:val="04A0" w:firstRow="1" w:lastRow="0" w:firstColumn="1" w:lastColumn="0" w:noHBand="0" w:noVBand="1"/>
    </w:tblPr>
    <w:tblGrid>
      <w:gridCol w:w="2875"/>
      <w:gridCol w:w="4320"/>
      <w:gridCol w:w="3510"/>
    </w:tblGrid>
    <w:tr w:rsidR="00BE1770" w14:paraId="7D45B7BF" w14:textId="77777777" w:rsidTr="002166D7">
      <w:tc>
        <w:tcPr>
          <w:tcW w:w="2875" w:type="dxa"/>
          <w:tcMar>
            <w:top w:w="58" w:type="dxa"/>
            <w:left w:w="58" w:type="dxa"/>
            <w:bottom w:w="58" w:type="dxa"/>
            <w:right w:w="58" w:type="dxa"/>
          </w:tcMar>
        </w:tcPr>
        <w:p w14:paraId="7CEE13DA" w14:textId="77777777" w:rsidR="00BE1770" w:rsidRDefault="00BE1770">
          <w:pPr>
            <w:pStyle w:val="Footer"/>
          </w:pPr>
          <w:r>
            <w:t>Author: Sarah Steinhoff</w:t>
          </w:r>
        </w:p>
      </w:tc>
      <w:tc>
        <w:tcPr>
          <w:tcW w:w="4320" w:type="dxa"/>
          <w:tcMar>
            <w:top w:w="58" w:type="dxa"/>
            <w:left w:w="58" w:type="dxa"/>
            <w:bottom w:w="58" w:type="dxa"/>
            <w:right w:w="58" w:type="dxa"/>
          </w:tcMar>
        </w:tcPr>
        <w:p w14:paraId="547C946B" w14:textId="750BA10D" w:rsidR="00BE1770" w:rsidRDefault="00BE1770">
          <w:pPr>
            <w:pStyle w:val="Footer"/>
          </w:pPr>
          <w:r>
            <w:t xml:space="preserve">Requesting Department: </w:t>
          </w:r>
          <w:r w:rsidR="006004AC">
            <w:t>Supply Chain</w:t>
          </w:r>
        </w:p>
      </w:tc>
      <w:tc>
        <w:tcPr>
          <w:tcW w:w="3510" w:type="dxa"/>
          <w:tcMar>
            <w:top w:w="58" w:type="dxa"/>
            <w:left w:w="58" w:type="dxa"/>
            <w:bottom w:w="58" w:type="dxa"/>
            <w:right w:w="58" w:type="dxa"/>
          </w:tcMar>
        </w:tcPr>
        <w:p w14:paraId="4A56C162" w14:textId="48CF9D79" w:rsidR="00BE1770" w:rsidRDefault="002166D7" w:rsidP="001A1894">
          <w:pPr>
            <w:pStyle w:val="Footer"/>
            <w:jc w:val="right"/>
          </w:pPr>
          <w:r>
            <w:t xml:space="preserve">Change </w:t>
          </w:r>
          <w:r w:rsidR="00BE1770">
            <w:t xml:space="preserve">Date:  </w:t>
          </w:r>
          <w:sdt>
            <w:sdtPr>
              <w:rPr>
                <w:color w:val="000000" w:themeColor="text1"/>
                <w:szCs w:val="18"/>
              </w:rPr>
              <w:alias w:val="Date"/>
              <w:tag w:val=""/>
              <w:id w:val="-307710895"/>
              <w:dataBinding w:prefixMappings="xmlns:ns0='http://schemas.microsoft.com/office/2006/coverPageProps' " w:xpath="/ns0:CoverPageProperties[1]/ns0:PublishDate[1]" w:storeItemID="{55AF091B-3C7A-41E3-B477-F2FDAA23CFDA}"/>
              <w:date w:fullDate="2021-03-03T00:00:00Z">
                <w:dateFormat w:val="MMMM d, yyyy"/>
                <w:lid w:val="en-US"/>
                <w:storeMappedDataAs w:val="dateTime"/>
                <w:calendar w:val="gregorian"/>
              </w:date>
            </w:sdtPr>
            <w:sdtEndPr/>
            <w:sdtContent>
              <w:r w:rsidR="003557FE">
                <w:rPr>
                  <w:color w:val="000000" w:themeColor="text1"/>
                  <w:szCs w:val="18"/>
                </w:rPr>
                <w:t>March 3, 2021</w:t>
              </w:r>
            </w:sdtContent>
          </w:sdt>
        </w:p>
      </w:tc>
    </w:tr>
    <w:tr w:rsidR="00BE1770" w14:paraId="743447F3" w14:textId="77777777" w:rsidTr="002166D7">
      <w:tc>
        <w:tcPr>
          <w:tcW w:w="2875" w:type="dxa"/>
          <w:tcMar>
            <w:top w:w="58" w:type="dxa"/>
            <w:left w:w="58" w:type="dxa"/>
            <w:bottom w:w="58" w:type="dxa"/>
            <w:right w:w="58" w:type="dxa"/>
          </w:tcMar>
        </w:tcPr>
        <w:p w14:paraId="76A710D8" w14:textId="1499B03A" w:rsidR="00BE1770" w:rsidRDefault="00BE1770" w:rsidP="001A1894">
          <w:pPr>
            <w:pStyle w:val="Footer"/>
          </w:pPr>
          <w:r>
            <w:t>Editor:</w:t>
          </w:r>
          <w:r w:rsidR="006004AC">
            <w:t xml:space="preserve"> Scott Deardorff</w:t>
          </w:r>
        </w:p>
      </w:tc>
      <w:tc>
        <w:tcPr>
          <w:tcW w:w="4320" w:type="dxa"/>
          <w:tcMar>
            <w:top w:w="58" w:type="dxa"/>
            <w:left w:w="58" w:type="dxa"/>
            <w:bottom w:w="58" w:type="dxa"/>
            <w:right w:w="58" w:type="dxa"/>
          </w:tcMar>
        </w:tcPr>
        <w:p w14:paraId="023E356B" w14:textId="5A524BF7" w:rsidR="00BE1770" w:rsidRDefault="00BE1770" w:rsidP="001A1894">
          <w:pPr>
            <w:pStyle w:val="Footer"/>
          </w:pPr>
          <w:r>
            <w:t>Implementer:</w:t>
          </w:r>
          <w:r w:rsidR="006004AC">
            <w:t xml:space="preserve"> Pick Programmer, SQL Developer</w:t>
          </w:r>
        </w:p>
      </w:tc>
      <w:tc>
        <w:tcPr>
          <w:tcW w:w="3510" w:type="dxa"/>
          <w:tcMar>
            <w:top w:w="58" w:type="dxa"/>
            <w:left w:w="58" w:type="dxa"/>
            <w:bottom w:w="58" w:type="dxa"/>
            <w:right w:w="58" w:type="dxa"/>
          </w:tcMar>
        </w:tcPr>
        <w:p w14:paraId="27940298" w14:textId="77777777" w:rsidR="00BE1770" w:rsidRDefault="00BE1770" w:rsidP="001A1894">
          <w:pPr>
            <w:pStyle w:val="Footer"/>
            <w:jc w:val="right"/>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tc>
    </w:tr>
  </w:tbl>
  <w:p w14:paraId="14B9381B" w14:textId="77777777" w:rsidR="008A613E" w:rsidRDefault="0073510D" w:rsidP="0073510D">
    <w:pPr>
      <w:pStyle w:val="Subtitle"/>
    </w:pPr>
    <w:r>
      <w:t>For internal use only</w:t>
    </w:r>
    <w:r>
      <w:ptab w:relativeTo="margin" w:alignment="right" w:leader="none"/>
    </w:r>
    <w:r>
      <w:t>Uncontrolled copy when printed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222C6C" w14:textId="77777777" w:rsidR="006004AC" w:rsidRDefault="006004AC" w:rsidP="0003037B">
      <w:pPr>
        <w:spacing w:after="0" w:line="240" w:lineRule="auto"/>
      </w:pPr>
      <w:r>
        <w:separator/>
      </w:r>
    </w:p>
  </w:footnote>
  <w:footnote w:type="continuationSeparator" w:id="0">
    <w:p w14:paraId="5309AC33" w14:textId="77777777" w:rsidR="006004AC" w:rsidRDefault="006004AC" w:rsidP="00030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679E0" w14:textId="6F2C8C64" w:rsidR="0003037B" w:rsidRDefault="0003037B" w:rsidP="0003037B">
    <w:pPr>
      <w:pStyle w:val="Header"/>
      <w:jc w:val="right"/>
      <w:rPr>
        <w:b/>
        <w:bCs/>
        <w:color w:val="005137"/>
        <w:sz w:val="28"/>
        <w:szCs w:val="28"/>
      </w:rPr>
    </w:pPr>
    <w:r w:rsidRPr="00CA6568">
      <w:rPr>
        <w:noProof/>
      </w:rPr>
      <w:drawing>
        <wp:anchor distT="0" distB="0" distL="114300" distR="114300" simplePos="0" relativeHeight="251659264" behindDoc="1" locked="0" layoutInCell="1" allowOverlap="1" wp14:anchorId="17F029E2" wp14:editId="7383876F">
          <wp:simplePos x="0" y="0"/>
          <wp:positionH relativeFrom="margin">
            <wp:align>left</wp:align>
          </wp:positionH>
          <wp:positionV relativeFrom="paragraph">
            <wp:posOffset>-257175</wp:posOffset>
          </wp:positionV>
          <wp:extent cx="1536192" cy="603504"/>
          <wp:effectExtent l="0" t="0" r="6985"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 Logo CMYK-01.jpg"/>
                  <pic:cNvPicPr/>
                </pic:nvPicPr>
                <pic:blipFill>
                  <a:blip r:embed="rId1">
                    <a:extLst>
                      <a:ext uri="{28A0092B-C50C-407E-A947-70E740481C1C}">
                        <a14:useLocalDpi xmlns:a14="http://schemas.microsoft.com/office/drawing/2010/main" val="0"/>
                      </a:ext>
                    </a:extLst>
                  </a:blip>
                  <a:stretch>
                    <a:fillRect/>
                  </a:stretch>
                </pic:blipFill>
                <pic:spPr>
                  <a:xfrm>
                    <a:off x="0" y="0"/>
                    <a:ext cx="1536192" cy="603504"/>
                  </a:xfrm>
                  <a:prstGeom prst="rect">
                    <a:avLst/>
                  </a:prstGeom>
                </pic:spPr>
              </pic:pic>
            </a:graphicData>
          </a:graphic>
          <wp14:sizeRelH relativeFrom="margin">
            <wp14:pctWidth>0</wp14:pctWidth>
          </wp14:sizeRelH>
          <wp14:sizeRelV relativeFrom="margin">
            <wp14:pctHeight>0</wp14:pctHeight>
          </wp14:sizeRelV>
        </wp:anchor>
      </w:drawing>
    </w:r>
    <w:r w:rsidR="006004AC">
      <w:rPr>
        <w:b/>
        <w:bCs/>
        <w:color w:val="005137"/>
        <w:sz w:val="28"/>
        <w:szCs w:val="28"/>
      </w:rPr>
      <w:t>Perfection</w:t>
    </w:r>
    <w:r w:rsidR="008B2A7B">
      <w:rPr>
        <w:b/>
        <w:bCs/>
        <w:color w:val="005137"/>
        <w:sz w:val="28"/>
        <w:szCs w:val="28"/>
      </w:rPr>
      <w:t xml:space="preserve"> </w:t>
    </w:r>
    <w:r w:rsidR="007D4023">
      <w:rPr>
        <w:b/>
        <w:bCs/>
        <w:color w:val="005137"/>
        <w:sz w:val="28"/>
        <w:szCs w:val="28"/>
      </w:rPr>
      <w:t>Enhancement</w:t>
    </w:r>
    <w:r w:rsidR="008B2A7B">
      <w:rPr>
        <w:b/>
        <w:bCs/>
        <w:color w:val="005137"/>
        <w:sz w:val="28"/>
        <w:szCs w:val="28"/>
      </w:rPr>
      <w:t xml:space="preserve"> Notification</w:t>
    </w:r>
  </w:p>
  <w:p w14:paraId="17EE7965" w14:textId="3942CEDA" w:rsidR="00B83591" w:rsidRDefault="008B2A7B" w:rsidP="00B83591">
    <w:pPr>
      <w:pStyle w:val="Subtitle"/>
      <w:jc w:val="right"/>
      <w:rPr>
        <w:b/>
        <w:bCs/>
        <w:color w:val="005137"/>
        <w:sz w:val="28"/>
        <w:szCs w:val="28"/>
      </w:rPr>
    </w:pPr>
    <w:r>
      <w:t>CHG</w:t>
    </w:r>
    <w:r w:rsidR="00B83591" w:rsidRPr="0003037B">
      <w:t>-</w:t>
    </w:r>
    <w:r>
      <w:t>IT</w:t>
    </w:r>
    <w:r w:rsidR="00B83591" w:rsidRPr="0003037B">
      <w:t>-</w:t>
    </w:r>
    <w:r w:rsidR="006004AC">
      <w:t>PERFECTION</w:t>
    </w:r>
    <w:r w:rsidR="00BE1770">
      <w:t>-</w:t>
    </w:r>
    <w:r w:rsidR="006004AC">
      <w:t>021</w:t>
    </w:r>
  </w:p>
  <w:p w14:paraId="32B3C446" w14:textId="1F9F5C13" w:rsidR="0003037B" w:rsidRDefault="008B2A7B" w:rsidP="00B83591">
    <w:pPr>
      <w:pStyle w:val="Subtitle"/>
      <w:jc w:val="center"/>
      <w:rPr>
        <w:b/>
        <w:bCs/>
        <w:sz w:val="28"/>
        <w:szCs w:val="28"/>
      </w:rPr>
    </w:pPr>
    <w:r>
      <w:rPr>
        <w:rStyle w:val="TitleChar"/>
      </w:rPr>
      <w:t xml:space="preserve">Change to </w:t>
    </w:r>
    <w:r w:rsidR="006004AC">
      <w:rPr>
        <w:rStyle w:val="TitleChar"/>
      </w:rPr>
      <w:t>Contingency Location F</w:t>
    </w:r>
    <w:r w:rsidR="004605C7">
      <w:rPr>
        <w:rStyle w:val="TitleChar"/>
      </w:rPr>
      <w:t>unction</w:t>
    </w:r>
  </w:p>
  <w:p w14:paraId="357D8E31" w14:textId="77777777" w:rsidR="0003037B" w:rsidRDefault="00030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161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584F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2AE03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D2CD5E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1CE96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6469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EE5E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ED8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38E5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4845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F073B"/>
    <w:multiLevelType w:val="hybridMultilevel"/>
    <w:tmpl w:val="F712F75E"/>
    <w:lvl w:ilvl="0" w:tplc="A7D6677C">
      <w:start w:val="1"/>
      <w:numFmt w:val="decimal"/>
      <w:pStyle w:val="ListParagraph"/>
      <w:lvlText w:val="%1."/>
      <w:lvlJc w:val="left"/>
      <w:pPr>
        <w:ind w:left="36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8ED1105"/>
    <w:multiLevelType w:val="hybridMultilevel"/>
    <w:tmpl w:val="33A6E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F6D64"/>
    <w:multiLevelType w:val="hybridMultilevel"/>
    <w:tmpl w:val="D428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07371"/>
    <w:multiLevelType w:val="hybridMultilevel"/>
    <w:tmpl w:val="EC565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E7297A"/>
    <w:multiLevelType w:val="hybridMultilevel"/>
    <w:tmpl w:val="BEDA5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076AF"/>
    <w:multiLevelType w:val="multilevel"/>
    <w:tmpl w:val="559EF2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005F59"/>
    <w:multiLevelType w:val="multilevel"/>
    <w:tmpl w:val="7982EA9A"/>
    <w:lvl w:ilvl="0">
      <w:start w:val="1"/>
      <w:numFmt w:val="decimal"/>
      <w:lvlText w:val="%1.0"/>
      <w:lvlJc w:val="left"/>
      <w:pPr>
        <w:tabs>
          <w:tab w:val="num" w:pos="360"/>
        </w:tabs>
        <w:ind w:left="360" w:hanging="360"/>
      </w:pPr>
      <w:rPr>
        <w:rFonts w:hint="default"/>
      </w:rPr>
    </w:lvl>
    <w:lvl w:ilvl="1">
      <w:start w:val="1"/>
      <w:numFmt w:val="none"/>
      <w:lvlText w:val=""/>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FD849E4"/>
    <w:multiLevelType w:val="hybridMultilevel"/>
    <w:tmpl w:val="D3B8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84EB5"/>
    <w:multiLevelType w:val="hybridMultilevel"/>
    <w:tmpl w:val="6F00D120"/>
    <w:lvl w:ilvl="0" w:tplc="4EBE33D4">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B22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1392120"/>
    <w:multiLevelType w:val="hybridMultilevel"/>
    <w:tmpl w:val="A2948DA6"/>
    <w:lvl w:ilvl="0" w:tplc="82DE087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F1CD1"/>
    <w:multiLevelType w:val="multilevel"/>
    <w:tmpl w:val="8F52B0F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22" w15:restartNumberingAfterBreak="0">
    <w:nsid w:val="6582789D"/>
    <w:multiLevelType w:val="multilevel"/>
    <w:tmpl w:val="34FACCBA"/>
    <w:lvl w:ilvl="0">
      <w:start w:val="1"/>
      <w:numFmt w:val="decimal"/>
      <w:lvlText w:val="%1.0"/>
      <w:lvlJc w:val="left"/>
      <w:pPr>
        <w:tabs>
          <w:tab w:val="num" w:pos="360"/>
        </w:tabs>
        <w:ind w:left="360" w:hanging="360"/>
      </w:pPr>
      <w:rPr>
        <w:rFonts w:hint="default"/>
      </w:rPr>
    </w:lvl>
    <w:lvl w:ilvl="1">
      <w:start w:val="1"/>
      <w:numFmt w:val="none"/>
      <w:lvlText w:val="%1.1"/>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769575C4"/>
    <w:multiLevelType w:val="hybridMultilevel"/>
    <w:tmpl w:val="F8EE4806"/>
    <w:lvl w:ilvl="0" w:tplc="1DB4DEE0">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522439"/>
    <w:multiLevelType w:val="hybridMultilevel"/>
    <w:tmpl w:val="896C7E20"/>
    <w:lvl w:ilvl="0" w:tplc="AAFC17DE">
      <w:start w:val="1"/>
      <w:numFmt w:val="decimal"/>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42F67"/>
    <w:multiLevelType w:val="multilevel"/>
    <w:tmpl w:val="A3AEF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234030"/>
    <w:multiLevelType w:val="multilevel"/>
    <w:tmpl w:val="34FACCBA"/>
    <w:lvl w:ilvl="0">
      <w:start w:val="1"/>
      <w:numFmt w:val="decimal"/>
      <w:lvlText w:val="%1.0"/>
      <w:lvlJc w:val="left"/>
      <w:pPr>
        <w:tabs>
          <w:tab w:val="num" w:pos="360"/>
        </w:tabs>
        <w:ind w:left="360" w:hanging="360"/>
      </w:pPr>
      <w:rPr>
        <w:rFonts w:hint="default"/>
      </w:rPr>
    </w:lvl>
    <w:lvl w:ilvl="1">
      <w:start w:val="1"/>
      <w:numFmt w:val="none"/>
      <w:lvlText w:val="%1.1"/>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3"/>
  </w:num>
  <w:num w:numId="13">
    <w:abstractNumId w:val="11"/>
  </w:num>
  <w:num w:numId="14">
    <w:abstractNumId w:val="18"/>
  </w:num>
  <w:num w:numId="15">
    <w:abstractNumId w:val="19"/>
  </w:num>
  <w:num w:numId="16">
    <w:abstractNumId w:val="26"/>
  </w:num>
  <w:num w:numId="17">
    <w:abstractNumId w:val="16"/>
  </w:num>
  <w:num w:numId="18">
    <w:abstractNumId w:val="22"/>
  </w:num>
  <w:num w:numId="19">
    <w:abstractNumId w:val="14"/>
  </w:num>
  <w:num w:numId="20">
    <w:abstractNumId w:val="23"/>
  </w:num>
  <w:num w:numId="21">
    <w:abstractNumId w:val="15"/>
  </w:num>
  <w:num w:numId="22">
    <w:abstractNumId w:val="10"/>
  </w:num>
  <w:num w:numId="23">
    <w:abstractNumId w:val="24"/>
  </w:num>
  <w:num w:numId="24">
    <w:abstractNumId w:val="10"/>
  </w:num>
  <w:num w:numId="25">
    <w:abstractNumId w:val="21"/>
  </w:num>
  <w:num w:numId="26">
    <w:abstractNumId w:val="17"/>
  </w:num>
  <w:num w:numId="27">
    <w:abstractNumId w:val="2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4AC"/>
    <w:rsid w:val="0003037B"/>
    <w:rsid w:val="00031AE3"/>
    <w:rsid w:val="00034532"/>
    <w:rsid w:val="0004054C"/>
    <w:rsid w:val="000413E2"/>
    <w:rsid w:val="00045EAF"/>
    <w:rsid w:val="000567A7"/>
    <w:rsid w:val="00084922"/>
    <w:rsid w:val="000A7599"/>
    <w:rsid w:val="000C0FBA"/>
    <w:rsid w:val="001240AC"/>
    <w:rsid w:val="001432C4"/>
    <w:rsid w:val="00147567"/>
    <w:rsid w:val="00160633"/>
    <w:rsid w:val="0016698A"/>
    <w:rsid w:val="001A1894"/>
    <w:rsid w:val="001B5661"/>
    <w:rsid w:val="001F4A87"/>
    <w:rsid w:val="00206571"/>
    <w:rsid w:val="002166D7"/>
    <w:rsid w:val="00221D43"/>
    <w:rsid w:val="00250D4F"/>
    <w:rsid w:val="00270448"/>
    <w:rsid w:val="002B7237"/>
    <w:rsid w:val="002C4D1E"/>
    <w:rsid w:val="002F76C7"/>
    <w:rsid w:val="0030481C"/>
    <w:rsid w:val="003063CF"/>
    <w:rsid w:val="00314AFA"/>
    <w:rsid w:val="003505C3"/>
    <w:rsid w:val="003557FE"/>
    <w:rsid w:val="003934E9"/>
    <w:rsid w:val="003A0CCA"/>
    <w:rsid w:val="00403B9D"/>
    <w:rsid w:val="004475AA"/>
    <w:rsid w:val="0045597A"/>
    <w:rsid w:val="004605C7"/>
    <w:rsid w:val="00465A17"/>
    <w:rsid w:val="00477163"/>
    <w:rsid w:val="004A334B"/>
    <w:rsid w:val="004B46D6"/>
    <w:rsid w:val="004E3DF7"/>
    <w:rsid w:val="005235B5"/>
    <w:rsid w:val="00531EDF"/>
    <w:rsid w:val="00545252"/>
    <w:rsid w:val="00552AF3"/>
    <w:rsid w:val="00573722"/>
    <w:rsid w:val="00577AF6"/>
    <w:rsid w:val="005A0EA4"/>
    <w:rsid w:val="005C02AC"/>
    <w:rsid w:val="005C63AA"/>
    <w:rsid w:val="005F7075"/>
    <w:rsid w:val="006004AC"/>
    <w:rsid w:val="006367FE"/>
    <w:rsid w:val="00646377"/>
    <w:rsid w:val="006725B4"/>
    <w:rsid w:val="00697F0B"/>
    <w:rsid w:val="006C235B"/>
    <w:rsid w:val="006E7ABB"/>
    <w:rsid w:val="0071425A"/>
    <w:rsid w:val="0073510D"/>
    <w:rsid w:val="007579BE"/>
    <w:rsid w:val="00766A15"/>
    <w:rsid w:val="00766EA9"/>
    <w:rsid w:val="007D4023"/>
    <w:rsid w:val="007E0A60"/>
    <w:rsid w:val="007F36FC"/>
    <w:rsid w:val="008049BE"/>
    <w:rsid w:val="00817ECF"/>
    <w:rsid w:val="00836414"/>
    <w:rsid w:val="00866FB8"/>
    <w:rsid w:val="00881873"/>
    <w:rsid w:val="008A613E"/>
    <w:rsid w:val="008B2A7B"/>
    <w:rsid w:val="008D4F8B"/>
    <w:rsid w:val="008D6F97"/>
    <w:rsid w:val="009059A6"/>
    <w:rsid w:val="00931D35"/>
    <w:rsid w:val="00973A34"/>
    <w:rsid w:val="009B53CD"/>
    <w:rsid w:val="009D3EC5"/>
    <w:rsid w:val="00A03C18"/>
    <w:rsid w:val="00A66642"/>
    <w:rsid w:val="00A80728"/>
    <w:rsid w:val="00AA0E7B"/>
    <w:rsid w:val="00AD4F00"/>
    <w:rsid w:val="00B007A1"/>
    <w:rsid w:val="00B12F63"/>
    <w:rsid w:val="00B66F07"/>
    <w:rsid w:val="00B83591"/>
    <w:rsid w:val="00BA2A73"/>
    <w:rsid w:val="00BC6292"/>
    <w:rsid w:val="00BE1770"/>
    <w:rsid w:val="00BE6E1B"/>
    <w:rsid w:val="00C44329"/>
    <w:rsid w:val="00C57706"/>
    <w:rsid w:val="00C6421F"/>
    <w:rsid w:val="00C7718B"/>
    <w:rsid w:val="00C92291"/>
    <w:rsid w:val="00CC7893"/>
    <w:rsid w:val="00D05597"/>
    <w:rsid w:val="00D2469E"/>
    <w:rsid w:val="00D77F10"/>
    <w:rsid w:val="00D83FCD"/>
    <w:rsid w:val="00DA2262"/>
    <w:rsid w:val="00DD435E"/>
    <w:rsid w:val="00DD7BB9"/>
    <w:rsid w:val="00E10833"/>
    <w:rsid w:val="00E2433B"/>
    <w:rsid w:val="00E95BB2"/>
    <w:rsid w:val="00F0655D"/>
    <w:rsid w:val="00F57872"/>
    <w:rsid w:val="00F65FFC"/>
    <w:rsid w:val="00F96AE6"/>
    <w:rsid w:val="00FC69EF"/>
    <w:rsid w:val="00FD7D86"/>
    <w:rsid w:val="00FE2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EE6FC8D"/>
  <w15:chartTrackingRefBased/>
  <w15:docId w15:val="{C6C2F8F7-785E-4ED3-BB7C-45F315074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AFA"/>
  </w:style>
  <w:style w:type="paragraph" w:styleId="Heading1">
    <w:name w:val="heading 1"/>
    <w:basedOn w:val="Normal"/>
    <w:next w:val="Normal"/>
    <w:link w:val="Heading1Char"/>
    <w:uiPriority w:val="9"/>
    <w:qFormat/>
    <w:rsid w:val="00836414"/>
    <w:pPr>
      <w:keepNext/>
      <w:keepLines/>
      <w:pBdr>
        <w:top w:val="single" w:sz="4" w:space="4" w:color="auto"/>
      </w:pBdr>
      <w:spacing w:before="240" w:after="120"/>
      <w:outlineLvl w:val="0"/>
    </w:pPr>
    <w:rPr>
      <w:rFonts w:ascii="Arial" w:eastAsiaTheme="majorEastAsia" w:hAnsi="Arial" w:cs="Arial"/>
      <w:b/>
      <w:bCs/>
      <w:sz w:val="32"/>
      <w:szCs w:val="32"/>
    </w:rPr>
  </w:style>
  <w:style w:type="paragraph" w:styleId="Heading2">
    <w:name w:val="heading 2"/>
    <w:basedOn w:val="Normal"/>
    <w:next w:val="Normal"/>
    <w:link w:val="Heading2Char"/>
    <w:uiPriority w:val="9"/>
    <w:unhideWhenUsed/>
    <w:qFormat/>
    <w:rsid w:val="00836414"/>
    <w:pPr>
      <w:keepNext/>
      <w:keepLines/>
      <w:spacing w:before="40" w:after="6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836414"/>
    <w:pPr>
      <w:keepNext/>
      <w:keepLines/>
      <w:spacing w:before="40" w:after="0"/>
      <w:outlineLvl w:val="2"/>
    </w:pPr>
    <w:rPr>
      <w:rFonts w:ascii="Arial" w:eastAsiaTheme="majorEastAsia" w:hAnsi="Arial" w:cs="Arial"/>
      <w:b/>
      <w:bCs/>
    </w:rPr>
  </w:style>
  <w:style w:type="paragraph" w:styleId="Heading4">
    <w:name w:val="heading 4"/>
    <w:basedOn w:val="Normal"/>
    <w:next w:val="Normal"/>
    <w:link w:val="Heading4Char"/>
    <w:uiPriority w:val="9"/>
    <w:unhideWhenUsed/>
    <w:qFormat/>
    <w:rsid w:val="00F96AE6"/>
    <w:pPr>
      <w:keepNext/>
      <w:keepLines/>
      <w:spacing w:before="40" w:after="0"/>
      <w:outlineLvl w:val="3"/>
    </w:pPr>
    <w:rPr>
      <w:rFonts w:ascii="Arial" w:eastAsiaTheme="majorEastAsia" w:hAnsi="Arial" w:cs="Arial"/>
      <w:b/>
      <w:bCs/>
      <w:color w:val="808080" w:themeColor="background1" w:themeShade="80"/>
      <w:sz w:val="20"/>
      <w:szCs w:val="20"/>
    </w:rPr>
  </w:style>
  <w:style w:type="paragraph" w:styleId="Heading5">
    <w:name w:val="heading 5"/>
    <w:basedOn w:val="Normal"/>
    <w:next w:val="Normal"/>
    <w:link w:val="Heading5Char"/>
    <w:uiPriority w:val="9"/>
    <w:unhideWhenUsed/>
    <w:qFormat/>
    <w:rsid w:val="00F96AE6"/>
    <w:pPr>
      <w:keepNext/>
      <w:keepLines/>
      <w:spacing w:before="40" w:after="0"/>
      <w:outlineLvl w:val="4"/>
    </w:pPr>
    <w:rPr>
      <w:rFonts w:ascii="Arial" w:eastAsiaTheme="majorEastAsia" w:hAnsi="Arial" w:cs="Arial"/>
      <w:i/>
      <w:iCs/>
      <w:color w:val="808080" w:themeColor="background1" w:themeShade="80"/>
      <w:sz w:val="20"/>
      <w:szCs w:val="20"/>
    </w:rPr>
  </w:style>
  <w:style w:type="paragraph" w:styleId="Heading6">
    <w:name w:val="heading 6"/>
    <w:basedOn w:val="Normal"/>
    <w:next w:val="Normal"/>
    <w:link w:val="Heading6Char"/>
    <w:uiPriority w:val="9"/>
    <w:semiHidden/>
    <w:unhideWhenUsed/>
    <w:qFormat/>
    <w:rsid w:val="00160633"/>
    <w:pPr>
      <w:keepNext/>
      <w:keepLines/>
      <w:numPr>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0633"/>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0633"/>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0633"/>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37B"/>
  </w:style>
  <w:style w:type="paragraph" w:styleId="Footer">
    <w:name w:val="footer"/>
    <w:basedOn w:val="Normal"/>
    <w:link w:val="FooterChar"/>
    <w:uiPriority w:val="99"/>
    <w:unhideWhenUsed/>
    <w:rsid w:val="00C44329"/>
    <w:pPr>
      <w:tabs>
        <w:tab w:val="center" w:pos="4680"/>
        <w:tab w:val="right" w:pos="9360"/>
      </w:tabs>
      <w:spacing w:after="0" w:line="240" w:lineRule="auto"/>
    </w:pPr>
    <w:rPr>
      <w:sz w:val="18"/>
    </w:rPr>
  </w:style>
  <w:style w:type="character" w:customStyle="1" w:styleId="FooterChar">
    <w:name w:val="Footer Char"/>
    <w:basedOn w:val="DefaultParagraphFont"/>
    <w:link w:val="Footer"/>
    <w:uiPriority w:val="99"/>
    <w:rsid w:val="00C44329"/>
    <w:rPr>
      <w:sz w:val="18"/>
    </w:rPr>
  </w:style>
  <w:style w:type="table" w:styleId="TableGrid">
    <w:name w:val="Table Grid"/>
    <w:basedOn w:val="TableNormal"/>
    <w:uiPriority w:val="39"/>
    <w:rsid w:val="008A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4532"/>
    <w:rPr>
      <w:rFonts w:ascii="Arial" w:eastAsiaTheme="majorEastAsia" w:hAnsi="Arial" w:cs="Arial"/>
      <w:b/>
      <w:bCs/>
      <w:sz w:val="32"/>
      <w:szCs w:val="32"/>
    </w:rPr>
  </w:style>
  <w:style w:type="character" w:customStyle="1" w:styleId="Heading2Char">
    <w:name w:val="Heading 2 Char"/>
    <w:basedOn w:val="DefaultParagraphFont"/>
    <w:link w:val="Heading2"/>
    <w:uiPriority w:val="9"/>
    <w:rsid w:val="00034532"/>
    <w:rPr>
      <w:rFonts w:ascii="Arial" w:eastAsiaTheme="majorEastAsia" w:hAnsi="Arial" w:cs="Arial"/>
      <w:b/>
      <w:bCs/>
      <w:sz w:val="26"/>
      <w:szCs w:val="26"/>
    </w:rPr>
  </w:style>
  <w:style w:type="paragraph" w:styleId="Title">
    <w:name w:val="Title"/>
    <w:basedOn w:val="Header"/>
    <w:next w:val="Normal"/>
    <w:link w:val="TitleChar"/>
    <w:uiPriority w:val="10"/>
    <w:qFormat/>
    <w:rsid w:val="00577AF6"/>
    <w:rPr>
      <w:color w:val="005137"/>
      <w:sz w:val="32"/>
      <w:szCs w:val="32"/>
    </w:rPr>
  </w:style>
  <w:style w:type="character" w:customStyle="1" w:styleId="TitleChar">
    <w:name w:val="Title Char"/>
    <w:basedOn w:val="DefaultParagraphFont"/>
    <w:link w:val="Title"/>
    <w:uiPriority w:val="10"/>
    <w:rsid w:val="00577AF6"/>
    <w:rPr>
      <w:color w:val="005137"/>
      <w:sz w:val="32"/>
      <w:szCs w:val="32"/>
    </w:rPr>
  </w:style>
  <w:style w:type="character" w:customStyle="1" w:styleId="Heading3Char">
    <w:name w:val="Heading 3 Char"/>
    <w:basedOn w:val="DefaultParagraphFont"/>
    <w:link w:val="Heading3"/>
    <w:uiPriority w:val="9"/>
    <w:rsid w:val="00931D35"/>
    <w:rPr>
      <w:rFonts w:ascii="Arial" w:eastAsiaTheme="majorEastAsia" w:hAnsi="Arial" w:cs="Arial"/>
      <w:b/>
      <w:bCs/>
    </w:rPr>
  </w:style>
  <w:style w:type="character" w:customStyle="1" w:styleId="Heading4Char">
    <w:name w:val="Heading 4 Char"/>
    <w:basedOn w:val="DefaultParagraphFont"/>
    <w:link w:val="Heading4"/>
    <w:uiPriority w:val="9"/>
    <w:rsid w:val="00034532"/>
    <w:rPr>
      <w:rFonts w:ascii="Arial" w:eastAsiaTheme="majorEastAsia" w:hAnsi="Arial" w:cs="Arial"/>
      <w:b/>
      <w:bCs/>
      <w:color w:val="808080" w:themeColor="background1" w:themeShade="80"/>
      <w:sz w:val="20"/>
      <w:szCs w:val="20"/>
    </w:rPr>
  </w:style>
  <w:style w:type="character" w:customStyle="1" w:styleId="Heading5Char">
    <w:name w:val="Heading 5 Char"/>
    <w:basedOn w:val="DefaultParagraphFont"/>
    <w:link w:val="Heading5"/>
    <w:uiPriority w:val="9"/>
    <w:rsid w:val="00034532"/>
    <w:rPr>
      <w:rFonts w:ascii="Arial" w:eastAsiaTheme="majorEastAsia" w:hAnsi="Arial" w:cs="Arial"/>
      <w:i/>
      <w:iCs/>
      <w:color w:val="808080" w:themeColor="background1" w:themeShade="80"/>
      <w:sz w:val="20"/>
      <w:szCs w:val="20"/>
    </w:rPr>
  </w:style>
  <w:style w:type="paragraph" w:styleId="Subtitle">
    <w:name w:val="Subtitle"/>
    <w:basedOn w:val="Normal"/>
    <w:next w:val="Normal"/>
    <w:link w:val="SubtitleChar"/>
    <w:uiPriority w:val="11"/>
    <w:qFormat/>
    <w:rsid w:val="00FD7D86"/>
    <w:pPr>
      <w:numPr>
        <w:ilvl w:val="1"/>
      </w:numPr>
      <w:spacing w:after="0"/>
    </w:pPr>
    <w:rPr>
      <w:rFonts w:eastAsiaTheme="minorEastAsia"/>
      <w:color w:val="00511C"/>
      <w:spacing w:val="15"/>
      <w:sz w:val="16"/>
    </w:rPr>
  </w:style>
  <w:style w:type="character" w:customStyle="1" w:styleId="SubtitleChar">
    <w:name w:val="Subtitle Char"/>
    <w:basedOn w:val="DefaultParagraphFont"/>
    <w:link w:val="Subtitle"/>
    <w:uiPriority w:val="11"/>
    <w:rsid w:val="00FD7D86"/>
    <w:rPr>
      <w:rFonts w:eastAsiaTheme="minorEastAsia"/>
      <w:color w:val="00511C"/>
      <w:spacing w:val="15"/>
      <w:sz w:val="16"/>
    </w:rPr>
  </w:style>
  <w:style w:type="character" w:styleId="PlaceholderText">
    <w:name w:val="Placeholder Text"/>
    <w:basedOn w:val="DefaultParagraphFont"/>
    <w:uiPriority w:val="99"/>
    <w:semiHidden/>
    <w:rsid w:val="00B66F07"/>
    <w:rPr>
      <w:color w:val="808080"/>
    </w:rPr>
  </w:style>
  <w:style w:type="character" w:customStyle="1" w:styleId="DropDownChoice">
    <w:name w:val="Drop Down Choice"/>
    <w:basedOn w:val="DefaultParagraphFont"/>
    <w:uiPriority w:val="1"/>
    <w:rsid w:val="00A66642"/>
    <w:rPr>
      <w:rFonts w:ascii="Arial" w:hAnsi="Arial"/>
      <w:sz w:val="16"/>
    </w:rPr>
  </w:style>
  <w:style w:type="character" w:styleId="Hyperlink">
    <w:name w:val="Hyperlink"/>
    <w:basedOn w:val="DefaultParagraphFont"/>
    <w:uiPriority w:val="99"/>
    <w:unhideWhenUsed/>
    <w:rsid w:val="00C6421F"/>
    <w:rPr>
      <w:color w:val="0563C1" w:themeColor="hyperlink"/>
      <w:u w:val="single"/>
    </w:rPr>
  </w:style>
  <w:style w:type="character" w:styleId="UnresolvedMention">
    <w:name w:val="Unresolved Mention"/>
    <w:basedOn w:val="DefaultParagraphFont"/>
    <w:uiPriority w:val="99"/>
    <w:semiHidden/>
    <w:unhideWhenUsed/>
    <w:rsid w:val="00C6421F"/>
    <w:rPr>
      <w:color w:val="605E5C"/>
      <w:shd w:val="clear" w:color="auto" w:fill="E1DFDD"/>
    </w:rPr>
  </w:style>
  <w:style w:type="paragraph" w:styleId="BalloonText">
    <w:name w:val="Balloon Text"/>
    <w:basedOn w:val="Normal"/>
    <w:link w:val="BalloonTextChar"/>
    <w:uiPriority w:val="99"/>
    <w:semiHidden/>
    <w:unhideWhenUsed/>
    <w:rsid w:val="006463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377"/>
    <w:rPr>
      <w:rFonts w:ascii="Segoe UI" w:hAnsi="Segoe UI" w:cs="Segoe UI"/>
      <w:sz w:val="18"/>
      <w:szCs w:val="18"/>
    </w:rPr>
  </w:style>
  <w:style w:type="paragraph" w:customStyle="1" w:styleId="Glossary">
    <w:name w:val="Glossary"/>
    <w:basedOn w:val="Normal"/>
    <w:qFormat/>
    <w:rsid w:val="00D05597"/>
    <w:pPr>
      <w:contextualSpacing/>
    </w:pPr>
  </w:style>
  <w:style w:type="paragraph" w:styleId="ListParagraph">
    <w:name w:val="List Paragraph"/>
    <w:basedOn w:val="Normal"/>
    <w:autoRedefine/>
    <w:uiPriority w:val="34"/>
    <w:qFormat/>
    <w:rsid w:val="00270448"/>
    <w:pPr>
      <w:numPr>
        <w:numId w:val="24"/>
      </w:numPr>
      <w:spacing w:after="60" w:line="240" w:lineRule="auto"/>
    </w:pPr>
  </w:style>
  <w:style w:type="character" w:customStyle="1" w:styleId="Heading6Char">
    <w:name w:val="Heading 6 Char"/>
    <w:basedOn w:val="DefaultParagraphFont"/>
    <w:link w:val="Heading6"/>
    <w:uiPriority w:val="9"/>
    <w:semiHidden/>
    <w:rsid w:val="001606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06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06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0633"/>
    <w:rPr>
      <w:rFonts w:asciiTheme="majorHAnsi" w:eastAsiaTheme="majorEastAsia" w:hAnsiTheme="majorHAnsi" w:cstheme="majorBidi"/>
      <w:i/>
      <w:iCs/>
      <w:color w:val="272727" w:themeColor="text1" w:themeTint="D8"/>
      <w:sz w:val="21"/>
      <w:szCs w:val="21"/>
    </w:rPr>
  </w:style>
  <w:style w:type="character" w:customStyle="1" w:styleId="Activity">
    <w:name w:val="Activity"/>
    <w:basedOn w:val="DefaultParagraphFont"/>
    <w:uiPriority w:val="1"/>
    <w:qFormat/>
    <w:rsid w:val="006C235B"/>
    <w:rPr>
      <w:b/>
      <w:bCs/>
      <w:sz w:val="24"/>
      <w:szCs w:val="24"/>
    </w:rPr>
  </w:style>
  <w:style w:type="character" w:styleId="CommentReference">
    <w:name w:val="annotation reference"/>
    <w:basedOn w:val="DefaultParagraphFont"/>
    <w:uiPriority w:val="99"/>
    <w:semiHidden/>
    <w:unhideWhenUsed/>
    <w:rsid w:val="00BE6E1B"/>
    <w:rPr>
      <w:sz w:val="16"/>
      <w:szCs w:val="16"/>
    </w:rPr>
  </w:style>
  <w:style w:type="paragraph" w:styleId="CommentText">
    <w:name w:val="annotation text"/>
    <w:basedOn w:val="Normal"/>
    <w:link w:val="CommentTextChar"/>
    <w:uiPriority w:val="99"/>
    <w:semiHidden/>
    <w:unhideWhenUsed/>
    <w:rsid w:val="00BE6E1B"/>
    <w:pPr>
      <w:spacing w:line="240" w:lineRule="auto"/>
    </w:pPr>
    <w:rPr>
      <w:sz w:val="20"/>
      <w:szCs w:val="20"/>
    </w:rPr>
  </w:style>
  <w:style w:type="character" w:customStyle="1" w:styleId="CommentTextChar">
    <w:name w:val="Comment Text Char"/>
    <w:basedOn w:val="DefaultParagraphFont"/>
    <w:link w:val="CommentText"/>
    <w:uiPriority w:val="99"/>
    <w:semiHidden/>
    <w:rsid w:val="00BE6E1B"/>
    <w:rPr>
      <w:sz w:val="20"/>
      <w:szCs w:val="20"/>
    </w:rPr>
  </w:style>
  <w:style w:type="paragraph" w:styleId="CommentSubject">
    <w:name w:val="annotation subject"/>
    <w:basedOn w:val="CommentText"/>
    <w:next w:val="CommentText"/>
    <w:link w:val="CommentSubjectChar"/>
    <w:uiPriority w:val="99"/>
    <w:semiHidden/>
    <w:unhideWhenUsed/>
    <w:rsid w:val="00BE6E1B"/>
    <w:rPr>
      <w:b/>
      <w:bCs/>
    </w:rPr>
  </w:style>
  <w:style w:type="character" w:customStyle="1" w:styleId="CommentSubjectChar">
    <w:name w:val="Comment Subject Char"/>
    <w:basedOn w:val="CommentTextChar"/>
    <w:link w:val="CommentSubject"/>
    <w:uiPriority w:val="99"/>
    <w:semiHidden/>
    <w:rsid w:val="00BE6E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127511">
      <w:bodyDiv w:val="1"/>
      <w:marLeft w:val="0"/>
      <w:marRight w:val="0"/>
      <w:marTop w:val="0"/>
      <w:marBottom w:val="0"/>
      <w:divBdr>
        <w:top w:val="none" w:sz="0" w:space="0" w:color="auto"/>
        <w:left w:val="none" w:sz="0" w:space="0" w:color="auto"/>
        <w:bottom w:val="none" w:sz="0" w:space="0" w:color="auto"/>
        <w:right w:val="none" w:sz="0" w:space="0" w:color="auto"/>
      </w:divBdr>
    </w:div>
    <w:div w:id="1288508137">
      <w:bodyDiv w:val="1"/>
      <w:marLeft w:val="0"/>
      <w:marRight w:val="0"/>
      <w:marTop w:val="0"/>
      <w:marBottom w:val="0"/>
      <w:divBdr>
        <w:top w:val="none" w:sz="0" w:space="0" w:color="auto"/>
        <w:left w:val="none" w:sz="0" w:space="0" w:color="auto"/>
        <w:bottom w:val="none" w:sz="0" w:space="0" w:color="auto"/>
        <w:right w:val="none" w:sz="0" w:space="0" w:color="auto"/>
      </w:divBdr>
    </w:div>
    <w:div w:id="1433548495">
      <w:bodyDiv w:val="1"/>
      <w:marLeft w:val="0"/>
      <w:marRight w:val="0"/>
      <w:marTop w:val="0"/>
      <w:marBottom w:val="0"/>
      <w:divBdr>
        <w:top w:val="none" w:sz="0" w:space="0" w:color="auto"/>
        <w:left w:val="none" w:sz="0" w:space="0" w:color="auto"/>
        <w:bottom w:val="none" w:sz="0" w:space="0" w:color="auto"/>
        <w:right w:val="none" w:sz="0" w:space="0" w:color="auto"/>
      </w:divBdr>
    </w:div>
    <w:div w:id="206421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Y:\NOD%20Documentation\1_Documentation%20Templates\Application-System%20Enhancement%20Notific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effectLst>
          <a:outerShdw blurRad="50800" dist="38100" dir="2700000" algn="tl" rotWithShape="0">
            <a:prstClr val="black">
              <a:alpha val="40000"/>
            </a:prstClr>
          </a:outerShdw>
        </a:effectLst>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C7BC0E-F128-4FED-935D-1099F30AA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Application-System Enhancement Notification.dotx</Template>
  <TotalTime>2</TotalTime>
  <Pages>2</Pages>
  <Words>378</Words>
  <Characters>2161</Characters>
  <Application>Microsoft Office Word</Application>
  <DocSecurity>4</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Steinhoff</dc:creator>
  <cp:keywords/>
  <dc:description/>
  <cp:lastModifiedBy>Stephan McQuown</cp:lastModifiedBy>
  <cp:revision>2</cp:revision>
  <cp:lastPrinted>2020-03-05T16:04:00Z</cp:lastPrinted>
  <dcterms:created xsi:type="dcterms:W3CDTF">2021-03-03T18:32:00Z</dcterms:created>
  <dcterms:modified xsi:type="dcterms:W3CDTF">2021-03-03T18:32:00Z</dcterms:modified>
</cp:coreProperties>
</file>